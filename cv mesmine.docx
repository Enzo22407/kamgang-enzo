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B6B1" w14:textId="2BB3F54D" w:rsidR="00497F54" w:rsidRDefault="00891B4F">
      <w:pPr>
        <w:pStyle w:val="Coordonnes"/>
      </w:pPr>
      <w:r>
        <w:t>Douala</w:t>
      </w:r>
      <w:r w:rsidR="001275E3">
        <w:t xml:space="preserve">, </w:t>
      </w:r>
      <w:r w:rsidR="000244CD">
        <w:t>Brazzaville</w:t>
      </w:r>
    </w:p>
    <w:p w14:paraId="2B309D74" w14:textId="5E10CE43" w:rsidR="00497F54" w:rsidRPr="001275E3" w:rsidRDefault="00891B4F">
      <w:pPr>
        <w:pStyle w:val="Coordonnes"/>
        <w:rPr>
          <w:rFonts w:ascii="Times New Roman" w:hAnsi="Times New Roman" w:cs="Times New Roman"/>
        </w:rPr>
      </w:pPr>
      <w:r w:rsidRPr="001275E3">
        <w:rPr>
          <w:rFonts w:ascii="Times New Roman" w:hAnsi="Times New Roman" w:cs="Times New Roman"/>
        </w:rPr>
        <w:t xml:space="preserve">+237 6 </w:t>
      </w:r>
      <w:r w:rsidR="000244CD">
        <w:rPr>
          <w:rFonts w:ascii="Times New Roman" w:hAnsi="Times New Roman" w:cs="Times New Roman"/>
        </w:rPr>
        <w:t>87</w:t>
      </w:r>
      <w:r w:rsidRPr="001275E3">
        <w:rPr>
          <w:rFonts w:ascii="Times New Roman" w:hAnsi="Times New Roman" w:cs="Times New Roman"/>
        </w:rPr>
        <w:t xml:space="preserve"> </w:t>
      </w:r>
      <w:r w:rsidR="000244CD">
        <w:rPr>
          <w:rFonts w:ascii="Times New Roman" w:hAnsi="Times New Roman" w:cs="Times New Roman"/>
        </w:rPr>
        <w:t>93</w:t>
      </w:r>
      <w:r w:rsidRPr="001275E3">
        <w:rPr>
          <w:rFonts w:ascii="Times New Roman" w:hAnsi="Times New Roman" w:cs="Times New Roman"/>
        </w:rPr>
        <w:t xml:space="preserve"> </w:t>
      </w:r>
      <w:r w:rsidR="000244CD">
        <w:rPr>
          <w:rFonts w:ascii="Times New Roman" w:hAnsi="Times New Roman" w:cs="Times New Roman"/>
        </w:rPr>
        <w:t>54</w:t>
      </w:r>
      <w:r w:rsidRPr="001275E3">
        <w:rPr>
          <w:rFonts w:ascii="Times New Roman" w:hAnsi="Times New Roman" w:cs="Times New Roman"/>
        </w:rPr>
        <w:t xml:space="preserve"> </w:t>
      </w:r>
      <w:r w:rsidR="000244CD">
        <w:rPr>
          <w:rFonts w:ascii="Times New Roman" w:hAnsi="Times New Roman" w:cs="Times New Roman"/>
        </w:rPr>
        <w:t>01</w:t>
      </w:r>
    </w:p>
    <w:p w14:paraId="031544AF" w14:textId="2C9F59E0" w:rsidR="00497F54" w:rsidRPr="000244CD" w:rsidRDefault="000244CD">
      <w:pPr>
        <w:pStyle w:val="E-mail"/>
      </w:pPr>
      <w:r>
        <w:t>enzowarren237</w:t>
      </w:r>
      <w:r w:rsidR="00162C9A">
        <w:t>@gmail.com</w:t>
      </w:r>
    </w:p>
    <w:p w14:paraId="61F8A35F" w14:textId="6CFEE0F9" w:rsidR="00497F54" w:rsidRPr="000244CD" w:rsidRDefault="000244CD">
      <w:pPr>
        <w:pStyle w:val="Nom"/>
      </w:pPr>
      <w:r>
        <w:t>KAMGANG TALLA ENZO WARREN</w:t>
      </w:r>
    </w:p>
    <w:tbl>
      <w:tblPr>
        <w:tblStyle w:val="TableaudeCV"/>
        <w:tblW w:w="5000" w:type="pct"/>
        <w:tblLook w:val="04A0" w:firstRow="1" w:lastRow="0" w:firstColumn="1" w:lastColumn="0" w:noHBand="0" w:noVBand="1"/>
        <w:tblCaption w:val="Tableau de disposition de C.V."/>
      </w:tblPr>
      <w:tblGrid>
        <w:gridCol w:w="1879"/>
        <w:gridCol w:w="7867"/>
      </w:tblGrid>
      <w:tr w:rsidR="00497F54" w14:paraId="4141B770" w14:textId="77777777" w:rsidTr="002F7DDE">
        <w:trPr>
          <w:trHeight w:val="1436"/>
        </w:trPr>
        <w:tc>
          <w:tcPr>
            <w:tcW w:w="851" w:type="dxa"/>
            <w:tcMar>
              <w:right w:w="475" w:type="dxa"/>
            </w:tcMar>
          </w:tcPr>
          <w:p w14:paraId="1AA05D64" w14:textId="77777777" w:rsidR="00497F54" w:rsidRDefault="00E515C8">
            <w:pPr>
              <w:pStyle w:val="Titre1"/>
              <w:outlineLvl w:val="0"/>
            </w:pPr>
            <w:r>
              <w:rPr>
                <w:lang w:bidi="fr-FR"/>
              </w:rPr>
              <w:t>Objectif</w:t>
            </w:r>
          </w:p>
        </w:tc>
        <w:tc>
          <w:tcPr>
            <w:tcW w:w="8895" w:type="dxa"/>
          </w:tcPr>
          <w:p w14:paraId="152B82B3" w14:textId="6A46E977" w:rsidR="00497F54" w:rsidRPr="00891B4F" w:rsidRDefault="00891B4F">
            <w:pPr>
              <w:pStyle w:val="TextedeCV"/>
              <w:rPr>
                <w:rFonts w:ascii="Times New Roman" w:hAnsi="Times New Roman" w:cs="Times New Roman"/>
                <w:sz w:val="24"/>
                <w:szCs w:val="24"/>
              </w:rPr>
            </w:pP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>Dynamique, rigoureu</w:t>
            </w:r>
            <w:r w:rsidR="000244CD" w:rsidRPr="00C032E2"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 et doté d’un excellent sens du contact humain, je souhaite mettre mon efficacité et ma polyvalence au service de votre enseigne en tant que </w:t>
            </w:r>
            <w:r w:rsidR="00604E84" w:rsidRPr="00C032E2">
              <w:rPr>
                <w:rFonts w:ascii="Times New Roman" w:hAnsi="Times New Roman" w:cs="Times New Roman"/>
                <w:sz w:val="22"/>
                <w:szCs w:val="22"/>
              </w:rPr>
              <w:t>télévendeur</w:t>
            </w: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>. Mon expérience en milieu de service m'a permis de développer une grande aisance relationnelle et une résistance au stress, des qualités indispensables pour la gestion des flux clients</w:t>
            </w:r>
          </w:p>
        </w:tc>
      </w:tr>
      <w:tr w:rsidR="00497F54" w14:paraId="221BDD96" w14:textId="77777777" w:rsidTr="002F7DDE">
        <w:tc>
          <w:tcPr>
            <w:tcW w:w="851" w:type="dxa"/>
            <w:tcMar>
              <w:right w:w="475" w:type="dxa"/>
            </w:tcMar>
          </w:tcPr>
          <w:p w14:paraId="11271630" w14:textId="77777777" w:rsidR="00497F54" w:rsidRDefault="00E515C8">
            <w:pPr>
              <w:pStyle w:val="Titre1"/>
              <w:outlineLvl w:val="0"/>
            </w:pPr>
            <w:r>
              <w:rPr>
                <w:lang w:bidi="fr-FR"/>
              </w:rPr>
              <w:t>Compétences et capacités</w:t>
            </w:r>
          </w:p>
        </w:tc>
        <w:tc>
          <w:tcPr>
            <w:tcW w:w="8895" w:type="dxa"/>
          </w:tcPr>
          <w:p w14:paraId="36D2D8A2" w14:textId="77777777" w:rsidR="00115D9D" w:rsidRPr="00C032E2" w:rsidRDefault="00891B4F" w:rsidP="00891B4F">
            <w:pPr>
              <w:pStyle w:val="NormalWeb"/>
              <w:rPr>
                <w:sz w:val="22"/>
                <w:szCs w:val="22"/>
              </w:rPr>
            </w:pPr>
            <w:r w:rsidRPr="00C032E2">
              <w:rPr>
                <w:rFonts w:hAnsi="Symbol"/>
                <w:sz w:val="22"/>
                <w:szCs w:val="22"/>
              </w:rPr>
              <w:t></w:t>
            </w:r>
            <w:r w:rsidRPr="00C032E2">
              <w:rPr>
                <w:sz w:val="22"/>
                <w:szCs w:val="22"/>
              </w:rPr>
              <w:t xml:space="preserve"> </w:t>
            </w:r>
            <w:r w:rsidRPr="00C032E2">
              <w:rPr>
                <w:b/>
                <w:bCs/>
                <w:sz w:val="22"/>
                <w:szCs w:val="22"/>
              </w:rPr>
              <w:t>Relation Client :</w:t>
            </w:r>
            <w:r w:rsidRPr="00C032E2">
              <w:rPr>
                <w:sz w:val="22"/>
                <w:szCs w:val="22"/>
              </w:rPr>
              <w:t xml:space="preserve"> Accueil chaleureux, conseil, fidélisation et gestion des litiges.</w:t>
            </w:r>
          </w:p>
          <w:p w14:paraId="23F74055" w14:textId="17E3F0BB" w:rsidR="00891B4F" w:rsidRPr="00C032E2" w:rsidRDefault="00891B4F" w:rsidP="00891B4F">
            <w:pPr>
              <w:pStyle w:val="NormalWeb"/>
              <w:rPr>
                <w:sz w:val="22"/>
                <w:szCs w:val="22"/>
              </w:rPr>
            </w:pPr>
            <w:r w:rsidRPr="00C032E2">
              <w:rPr>
                <w:rFonts w:hAnsi="Symbol"/>
                <w:sz w:val="22"/>
                <w:szCs w:val="22"/>
              </w:rPr>
              <w:t></w:t>
            </w:r>
            <w:r w:rsidRPr="00C032E2">
              <w:rPr>
                <w:sz w:val="22"/>
                <w:szCs w:val="22"/>
              </w:rPr>
              <w:t xml:space="preserve"> </w:t>
            </w:r>
            <w:r w:rsidRPr="00C032E2">
              <w:rPr>
                <w:b/>
                <w:bCs/>
                <w:sz w:val="22"/>
                <w:szCs w:val="22"/>
              </w:rPr>
              <w:t>Rigueur :</w:t>
            </w:r>
            <w:r w:rsidRPr="00C032E2">
              <w:rPr>
                <w:sz w:val="22"/>
                <w:szCs w:val="22"/>
              </w:rPr>
              <w:t xml:space="preserve"> Rapidité d'exécution, ponctualité et organisation.</w:t>
            </w:r>
          </w:p>
          <w:p w14:paraId="5B8A1380" w14:textId="2D74D147" w:rsidR="000244CD" w:rsidRPr="00C032E2" w:rsidRDefault="000244CD" w:rsidP="000244CD">
            <w:pPr>
              <w:pStyle w:val="NormalWeb"/>
              <w:numPr>
                <w:ilvl w:val="0"/>
                <w:numId w:val="4"/>
              </w:numPr>
              <w:rPr>
                <w:b/>
                <w:bCs/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 xml:space="preserve">Création de sites </w:t>
            </w:r>
            <w:r w:rsidR="002F7DDE" w:rsidRPr="00C032E2">
              <w:rPr>
                <w:b/>
                <w:bCs/>
                <w:sz w:val="22"/>
                <w:szCs w:val="22"/>
              </w:rPr>
              <w:t>web</w:t>
            </w:r>
          </w:p>
          <w:p w14:paraId="2C51B848" w14:textId="416AB920" w:rsidR="000244CD" w:rsidRPr="00C032E2" w:rsidRDefault="000244CD" w:rsidP="000244CD">
            <w:pPr>
              <w:pStyle w:val="NormalWeb"/>
              <w:numPr>
                <w:ilvl w:val="0"/>
                <w:numId w:val="4"/>
              </w:numPr>
              <w:rPr>
                <w:b/>
                <w:bCs/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>Vente de produits digitaux</w:t>
            </w:r>
          </w:p>
          <w:p w14:paraId="5F6BB5F9" w14:textId="793A691F" w:rsidR="00891B4F" w:rsidRPr="00C3687B" w:rsidRDefault="002F7DDE" w:rsidP="00891B4F">
            <w:pPr>
              <w:pStyle w:val="NormalWeb"/>
              <w:numPr>
                <w:ilvl w:val="0"/>
                <w:numId w:val="4"/>
              </w:numPr>
              <w:rPr>
                <w:b/>
                <w:bCs/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>Création de campagnes publicitaires</w:t>
            </w:r>
          </w:p>
          <w:p w14:paraId="5D257C3C" w14:textId="77777777" w:rsidR="00C3687B" w:rsidRDefault="00891B4F" w:rsidP="000244CD">
            <w:pPr>
              <w:pStyle w:val="Paragraphedeliste"/>
              <w:numPr>
                <w:ilvl w:val="0"/>
                <w:numId w:val="7"/>
              </w:numPr>
              <w:spacing w:after="3" w:line="240" w:lineRule="auto"/>
              <w:ind w:right="-13"/>
              <w:rPr>
                <w:rFonts w:ascii="Times New Roman" w:hAnsi="Times New Roman" w:cs="Times New Roman"/>
                <w:sz w:val="22"/>
                <w:szCs w:val="22"/>
              </w:rPr>
            </w:pPr>
            <w:r w:rsidRPr="00C032E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Hygiène et Présentation :</w:t>
            </w: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 Maintien d'un espace de travail propre et soigné (compétence issue de l</w:t>
            </w:r>
            <w:r w:rsidR="000244CD" w:rsidRPr="00C032E2">
              <w:rPr>
                <w:rFonts w:ascii="Times New Roman" w:hAnsi="Times New Roman" w:cs="Times New Roman"/>
                <w:sz w:val="22"/>
                <w:szCs w:val="22"/>
              </w:rPr>
              <w:t>’assistance dans une entreprise de prestations de services informatiques</w:t>
            </w: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  <w:r w:rsidR="000244CD"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229D9F4" w14:textId="41866D8C" w:rsidR="000244CD" w:rsidRPr="00C032E2" w:rsidRDefault="000244CD" w:rsidP="000244CD">
            <w:pPr>
              <w:pStyle w:val="Paragraphedeliste"/>
              <w:numPr>
                <w:ilvl w:val="0"/>
                <w:numId w:val="7"/>
              </w:numPr>
              <w:spacing w:after="3" w:line="240" w:lineRule="auto"/>
              <w:ind w:right="-13"/>
              <w:rPr>
                <w:rFonts w:ascii="Times New Roman" w:hAnsi="Times New Roman" w:cs="Times New Roman"/>
                <w:sz w:val="22"/>
                <w:szCs w:val="22"/>
              </w:rPr>
            </w:pP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Conception et réalisation de plusieurs projets web personnels utilisant des technologies modernes. </w:t>
            </w:r>
          </w:p>
          <w:p w14:paraId="658C3E6E" w14:textId="696C1335" w:rsidR="000244CD" w:rsidRPr="00C032E2" w:rsidRDefault="000244CD" w:rsidP="000244CD">
            <w:pPr>
              <w:pStyle w:val="Paragraphedeliste"/>
              <w:numPr>
                <w:ilvl w:val="0"/>
                <w:numId w:val="7"/>
              </w:numPr>
              <w:spacing w:after="3" w:line="240" w:lineRule="auto"/>
              <w:ind w:right="-13"/>
              <w:rPr>
                <w:rFonts w:ascii="Times New Roman" w:hAnsi="Times New Roman" w:cs="Times New Roman"/>
                <w:sz w:val="22"/>
                <w:szCs w:val="22"/>
              </w:rPr>
            </w:pP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Structuration du code et utilisation régulière de Git/GitHub pour le versionnement. </w:t>
            </w:r>
          </w:p>
          <w:p w14:paraId="21CFD088" w14:textId="4A2FDDD4" w:rsidR="000244CD" w:rsidRPr="00C032E2" w:rsidRDefault="000244CD" w:rsidP="00115D9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  <w:rPr>
                <w:sz w:val="22"/>
                <w:szCs w:val="22"/>
              </w:rPr>
            </w:pP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Expérimentation avec différents outils et </w:t>
            </w:r>
            <w:r w:rsidR="002F7DDE" w:rsidRPr="00C032E2">
              <w:rPr>
                <w:rFonts w:ascii="Times New Roman" w:hAnsi="Times New Roman" w:cs="Times New Roman"/>
                <w:sz w:val="22"/>
                <w:szCs w:val="22"/>
              </w:rPr>
              <w:t>Framework</w:t>
            </w:r>
            <w:r w:rsidRPr="00C032E2">
              <w:rPr>
                <w:rFonts w:ascii="Times New Roman" w:hAnsi="Times New Roman" w:cs="Times New Roman"/>
                <w:sz w:val="22"/>
                <w:szCs w:val="22"/>
              </w:rPr>
              <w:t xml:space="preserve"> pour renforcer mes compétences techniques Contribution au développement et à la maintenance d’applications web internes.</w:t>
            </w:r>
            <w:r w:rsidRPr="00C032E2">
              <w:rPr>
                <w:sz w:val="22"/>
                <w:szCs w:val="22"/>
              </w:rPr>
              <w:t xml:space="preserve"> </w:t>
            </w:r>
          </w:p>
          <w:p w14:paraId="081A603E" w14:textId="0F4B4D67" w:rsidR="002F7DDE" w:rsidRPr="00C032E2" w:rsidRDefault="002F7DDE" w:rsidP="00115D9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  <w:rPr>
                <w:sz w:val="22"/>
                <w:szCs w:val="22"/>
              </w:rPr>
            </w:pPr>
            <w:r w:rsidRPr="00C032E2">
              <w:rPr>
                <w:sz w:val="22"/>
                <w:szCs w:val="22"/>
              </w:rPr>
              <w:t>Maitrise des langages de programmation tels que le PHP, Python</w:t>
            </w:r>
          </w:p>
          <w:p w14:paraId="238AE264" w14:textId="69CDCAA0" w:rsidR="002F7DDE" w:rsidRPr="00C032E2" w:rsidRDefault="002F7DDE" w:rsidP="00115D9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  <w:rPr>
                <w:sz w:val="22"/>
                <w:szCs w:val="22"/>
              </w:rPr>
            </w:pPr>
            <w:r w:rsidRPr="00C032E2">
              <w:rPr>
                <w:sz w:val="22"/>
                <w:szCs w:val="22"/>
              </w:rPr>
              <w:t>Maitrise des Frameworks tels que Laravel, Django, Hono</w:t>
            </w:r>
          </w:p>
        </w:tc>
      </w:tr>
      <w:tr w:rsidR="00497F54" w14:paraId="3793E3F4" w14:textId="77777777" w:rsidTr="0064763F">
        <w:trPr>
          <w:trHeight w:val="17"/>
        </w:trPr>
        <w:tc>
          <w:tcPr>
            <w:tcW w:w="851" w:type="dxa"/>
            <w:tcMar>
              <w:right w:w="475" w:type="dxa"/>
            </w:tcMar>
          </w:tcPr>
          <w:p w14:paraId="29662D10" w14:textId="77777777" w:rsidR="00497F54" w:rsidRDefault="00E515C8">
            <w:pPr>
              <w:pStyle w:val="Titre1"/>
              <w:outlineLvl w:val="0"/>
            </w:pPr>
            <w:r>
              <w:rPr>
                <w:lang w:bidi="fr-FR"/>
              </w:rPr>
              <w:t>Formation</w:t>
            </w:r>
          </w:p>
        </w:tc>
        <w:tc>
          <w:tcPr>
            <w:tcW w:w="8895" w:type="dxa"/>
          </w:tcPr>
          <w:p w14:paraId="4371A40F" w14:textId="74E2F1FF" w:rsidR="00115D9D" w:rsidRPr="00C032E2" w:rsidRDefault="00115D9D" w:rsidP="000244CD">
            <w:pPr>
              <w:rPr>
                <w:sz w:val="22"/>
                <w:szCs w:val="22"/>
              </w:rPr>
            </w:pPr>
            <w:r w:rsidRPr="00C032E2">
              <w:rPr>
                <w:rFonts w:ascii="Times New Roman" w:eastAsia="Times New Roman" w:hAnsi="Symbol" w:cs="Times New Roman"/>
                <w:sz w:val="22"/>
                <w:szCs w:val="22"/>
                <w:lang w:eastAsia="fr-FR"/>
              </w:rPr>
              <w:t></w:t>
            </w:r>
            <w:r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 xml:space="preserve"> 202</w:t>
            </w:r>
            <w:r w:rsidR="002F7DDE"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>6</w:t>
            </w:r>
            <w:r w:rsidRPr="00C032E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fr-FR"/>
              </w:rPr>
              <w:t xml:space="preserve"> : </w:t>
            </w:r>
            <w:r w:rsidR="000244CD" w:rsidRPr="00C032E2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BTS en Génie Logiciel (GL)</w:t>
            </w:r>
            <w:r w:rsidR="000244CD" w:rsidRPr="00C032E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à l’Institut Universitaire du Golfe de Guinée (IUG)</w:t>
            </w:r>
          </w:p>
          <w:p w14:paraId="32B07C0E" w14:textId="7F40A22A" w:rsidR="00497F54" w:rsidRPr="00C032E2" w:rsidRDefault="00115D9D" w:rsidP="00115D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</w:pPr>
            <w:r w:rsidRPr="00C032E2">
              <w:rPr>
                <w:rFonts w:ascii="Times New Roman" w:eastAsia="Times New Roman" w:hAnsi="Symbol" w:cs="Times New Roman"/>
                <w:sz w:val="22"/>
                <w:szCs w:val="22"/>
                <w:lang w:eastAsia="fr-FR"/>
              </w:rPr>
              <w:t></w:t>
            </w:r>
            <w:r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 xml:space="preserve"> 2024</w:t>
            </w:r>
            <w:r w:rsidRPr="00C032E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fr-FR"/>
              </w:rPr>
              <w:t xml:space="preserve"> : Baccalauréat [Série D]</w:t>
            </w:r>
            <w:r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 xml:space="preserve"> </w:t>
            </w:r>
            <w:r w:rsidR="002F7DDE"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>–</w:t>
            </w:r>
            <w:r w:rsidR="001049AE"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 xml:space="preserve"> </w:t>
            </w:r>
            <w:r w:rsidR="002F7DDE" w:rsidRPr="00C032E2">
              <w:rPr>
                <w:rFonts w:ascii="Times New Roman" w:eastAsia="Times New Roman" w:hAnsi="Times New Roman" w:cs="Times New Roman"/>
                <w:sz w:val="22"/>
                <w:szCs w:val="22"/>
                <w:lang w:eastAsia="fr-FR"/>
              </w:rPr>
              <w:t>Lycée Bilingue de Nylon Brazzaville</w:t>
            </w:r>
          </w:p>
        </w:tc>
      </w:tr>
      <w:tr w:rsidR="00497F54" w14:paraId="2140953C" w14:textId="77777777" w:rsidTr="00C7757A">
        <w:trPr>
          <w:trHeight w:val="56"/>
        </w:trPr>
        <w:tc>
          <w:tcPr>
            <w:tcW w:w="851" w:type="dxa"/>
            <w:tcMar>
              <w:right w:w="475" w:type="dxa"/>
            </w:tcMar>
          </w:tcPr>
          <w:p w14:paraId="3F9CCA54" w14:textId="4D11D8A0" w:rsidR="00497F54" w:rsidRDefault="00AB4C84">
            <w:pPr>
              <w:pStyle w:val="Titre1"/>
              <w:outlineLvl w:val="0"/>
            </w:pPr>
            <w:r>
              <w:t>PARCOURS PROFESSIONNEL</w:t>
            </w:r>
          </w:p>
        </w:tc>
        <w:tc>
          <w:tcPr>
            <w:tcW w:w="8895" w:type="dxa"/>
          </w:tcPr>
          <w:p w14:paraId="59D342D4" w14:textId="77777777" w:rsidR="000244CD" w:rsidRPr="00C032E2" w:rsidRDefault="000244CD" w:rsidP="000244C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  <w:rPr>
                <w:sz w:val="22"/>
                <w:szCs w:val="22"/>
              </w:rPr>
            </w:pPr>
            <w:r w:rsidRPr="00C032E2">
              <w:rPr>
                <w:sz w:val="22"/>
                <w:szCs w:val="22"/>
              </w:rPr>
              <w:t xml:space="preserve">Analyse et amélioration de fonctionnalités existantes en collaboration avec l’équipe technique. </w:t>
            </w:r>
          </w:p>
          <w:p w14:paraId="7D0AC550" w14:textId="14843D8F" w:rsidR="000244CD" w:rsidRPr="00C032E2" w:rsidRDefault="000244CD" w:rsidP="000244C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left="502" w:right="-13"/>
              <w:rPr>
                <w:sz w:val="22"/>
                <w:szCs w:val="22"/>
              </w:rPr>
            </w:pPr>
            <w:r w:rsidRPr="00C032E2">
              <w:rPr>
                <w:sz w:val="22"/>
                <w:szCs w:val="22"/>
              </w:rPr>
              <w:t xml:space="preserve">Découverte des bonnes pratiques de développement et du travail en environnement professionnel. </w:t>
            </w:r>
          </w:p>
        </w:tc>
      </w:tr>
      <w:tr w:rsidR="00C7757A" w14:paraId="642A014A" w14:textId="77777777" w:rsidTr="00C3687B">
        <w:trPr>
          <w:trHeight w:val="543"/>
        </w:trPr>
        <w:tc>
          <w:tcPr>
            <w:tcW w:w="851" w:type="dxa"/>
            <w:tcMar>
              <w:right w:w="475" w:type="dxa"/>
            </w:tcMar>
          </w:tcPr>
          <w:p w14:paraId="6206C6D8" w14:textId="2D713C28" w:rsidR="00C7757A" w:rsidRDefault="00C7757A">
            <w:pPr>
              <w:pStyle w:val="Titre1"/>
              <w:outlineLvl w:val="0"/>
            </w:pPr>
            <w:r>
              <w:t>PROJETS RECENTS</w:t>
            </w:r>
          </w:p>
        </w:tc>
        <w:tc>
          <w:tcPr>
            <w:tcW w:w="8895" w:type="dxa"/>
          </w:tcPr>
          <w:p w14:paraId="7042EAD7" w14:textId="77777777" w:rsidR="00C7757A" w:rsidRDefault="00C7757A" w:rsidP="000244C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</w:pPr>
            <w:r>
              <w:t>residence-moliere.com</w:t>
            </w:r>
          </w:p>
          <w:p w14:paraId="39073286" w14:textId="549BBE10" w:rsidR="00C7757A" w:rsidRPr="00C032E2" w:rsidRDefault="00C7757A" w:rsidP="000244CD">
            <w:pPr>
              <w:pStyle w:val="Paragraphedeliste"/>
              <w:numPr>
                <w:ilvl w:val="0"/>
                <w:numId w:val="6"/>
              </w:numPr>
              <w:spacing w:after="3" w:line="240" w:lineRule="auto"/>
              <w:ind w:right="-13"/>
            </w:pPr>
            <w:r>
              <w:t>ikohdesign.free.nf</w:t>
            </w:r>
          </w:p>
        </w:tc>
      </w:tr>
      <w:tr w:rsidR="00497F54" w14:paraId="105A45CA" w14:textId="77777777" w:rsidTr="002F7DDE">
        <w:tc>
          <w:tcPr>
            <w:tcW w:w="851" w:type="dxa"/>
            <w:tcMar>
              <w:right w:w="475" w:type="dxa"/>
            </w:tcMar>
          </w:tcPr>
          <w:p w14:paraId="45A9EC59" w14:textId="2636EE1F" w:rsidR="00497F54" w:rsidRDefault="00AB4C84">
            <w:pPr>
              <w:pStyle w:val="Titre1"/>
              <w:outlineLvl w:val="0"/>
            </w:pPr>
            <w:r>
              <w:rPr>
                <w:lang w:bidi="fr-FR"/>
              </w:rPr>
              <w:t>AUTRES ATOUTS</w:t>
            </w:r>
          </w:p>
        </w:tc>
        <w:tc>
          <w:tcPr>
            <w:tcW w:w="8895" w:type="dxa"/>
          </w:tcPr>
          <w:p w14:paraId="44801683" w14:textId="42AB31F9" w:rsidR="00AB4C84" w:rsidRPr="00C032E2" w:rsidRDefault="00AB4C84" w:rsidP="00AB4C84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>Langues :</w:t>
            </w:r>
            <w:r w:rsidRPr="00C032E2">
              <w:rPr>
                <w:sz w:val="22"/>
                <w:szCs w:val="22"/>
              </w:rPr>
              <w:t xml:space="preserve"> Français (Courant)</w:t>
            </w:r>
          </w:p>
          <w:p w14:paraId="54245513" w14:textId="77777777" w:rsidR="00C7757A" w:rsidRPr="00C7757A" w:rsidRDefault="00AB4C84" w:rsidP="00C7757A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>Informatique :</w:t>
            </w:r>
            <w:r w:rsidRPr="00C032E2">
              <w:rPr>
                <w:sz w:val="22"/>
                <w:szCs w:val="22"/>
              </w:rPr>
              <w:t xml:space="preserve"> Maîtrise de base des outils bureautiques.</w:t>
            </w:r>
            <w:r w:rsidR="00C7757A" w:rsidRPr="00C032E2">
              <w:rPr>
                <w:b/>
                <w:bCs/>
                <w:sz w:val="22"/>
                <w:szCs w:val="22"/>
              </w:rPr>
              <w:t xml:space="preserve"> </w:t>
            </w:r>
          </w:p>
          <w:p w14:paraId="22DCEC19" w14:textId="49298AB3" w:rsidR="00497F54" w:rsidRPr="00C3687B" w:rsidRDefault="00C7757A" w:rsidP="00C7757A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C032E2">
              <w:rPr>
                <w:b/>
                <w:bCs/>
                <w:sz w:val="22"/>
                <w:szCs w:val="22"/>
              </w:rPr>
              <w:t>Qualités :</w:t>
            </w:r>
            <w:r w:rsidRPr="00C032E2">
              <w:rPr>
                <w:sz w:val="22"/>
                <w:szCs w:val="22"/>
              </w:rPr>
              <w:t xml:space="preserve"> Souriante, honnête et très bonne capacité d'adaptation</w:t>
            </w:r>
          </w:p>
        </w:tc>
      </w:tr>
    </w:tbl>
    <w:p w14:paraId="5071589F" w14:textId="6696C813" w:rsidR="00C3687B" w:rsidRPr="00C3687B" w:rsidRDefault="00C3687B" w:rsidP="00C3687B">
      <w:pPr>
        <w:tabs>
          <w:tab w:val="left" w:pos="921"/>
        </w:tabs>
      </w:pPr>
    </w:p>
    <w:sectPr w:rsidR="00C3687B" w:rsidRPr="00C3687B" w:rsidSect="00E515C8">
      <w:footerReference w:type="default" r:id="rId8"/>
      <w:pgSz w:w="11906" w:h="16838" w:code="9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C9F96" w14:textId="77777777" w:rsidR="00630962" w:rsidRDefault="00630962">
      <w:pPr>
        <w:spacing w:after="0" w:line="240" w:lineRule="auto"/>
      </w:pPr>
      <w:r>
        <w:separator/>
      </w:r>
    </w:p>
  </w:endnote>
  <w:endnote w:type="continuationSeparator" w:id="0">
    <w:p w14:paraId="6462A315" w14:textId="77777777" w:rsidR="00630962" w:rsidRDefault="00630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92B20" w14:textId="77777777" w:rsidR="00497F54" w:rsidRDefault="00E515C8">
    <w:pPr>
      <w:pStyle w:val="Pieddepage"/>
    </w:pPr>
    <w:r>
      <w:rPr>
        <w:lang w:bidi="fr-FR"/>
      </w:rPr>
      <w:t xml:space="preserve">Page </w:t>
    </w:r>
    <w:r>
      <w:rPr>
        <w:lang w:bidi="fr-FR"/>
      </w:rPr>
      <w:fldChar w:fldCharType="begin"/>
    </w:r>
    <w:r>
      <w:rPr>
        <w:lang w:bidi="fr-FR"/>
      </w:rPr>
      <w:instrText xml:space="preserve"> PAGE </w:instrText>
    </w:r>
    <w:r>
      <w:rPr>
        <w:lang w:bidi="fr-FR"/>
      </w:rPr>
      <w:fldChar w:fldCharType="separate"/>
    </w:r>
    <w:r>
      <w:rPr>
        <w:noProof/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F5437" w14:textId="77777777" w:rsidR="00630962" w:rsidRDefault="00630962">
      <w:pPr>
        <w:spacing w:after="0" w:line="240" w:lineRule="auto"/>
      </w:pPr>
      <w:r>
        <w:separator/>
      </w:r>
    </w:p>
  </w:footnote>
  <w:footnote w:type="continuationSeparator" w:id="0">
    <w:p w14:paraId="4614E7B4" w14:textId="77777777" w:rsidR="00630962" w:rsidRDefault="00630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29CB"/>
    <w:multiLevelType w:val="hybridMultilevel"/>
    <w:tmpl w:val="782CB3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" w15:restartNumberingAfterBreak="0">
    <w:nsid w:val="1F9374D5"/>
    <w:multiLevelType w:val="hybridMultilevel"/>
    <w:tmpl w:val="B212F4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710E1B"/>
    <w:multiLevelType w:val="hybridMultilevel"/>
    <w:tmpl w:val="8FF885A6"/>
    <w:lvl w:ilvl="0" w:tplc="94E8306C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3CEC60">
      <w:start w:val="1"/>
      <w:numFmt w:val="bullet"/>
      <w:lvlText w:val="o"/>
      <w:lvlJc w:val="left"/>
      <w:pPr>
        <w:ind w:left="1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540AEA">
      <w:start w:val="1"/>
      <w:numFmt w:val="bullet"/>
      <w:lvlText w:val="▪"/>
      <w:lvlJc w:val="left"/>
      <w:pPr>
        <w:ind w:left="18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AFA7A">
      <w:start w:val="1"/>
      <w:numFmt w:val="bullet"/>
      <w:lvlText w:val="•"/>
      <w:lvlJc w:val="left"/>
      <w:pPr>
        <w:ind w:left="2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A46F4">
      <w:start w:val="1"/>
      <w:numFmt w:val="bullet"/>
      <w:lvlText w:val="o"/>
      <w:lvlJc w:val="left"/>
      <w:pPr>
        <w:ind w:left="3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CCA59C">
      <w:start w:val="1"/>
      <w:numFmt w:val="bullet"/>
      <w:lvlText w:val="▪"/>
      <w:lvlJc w:val="left"/>
      <w:pPr>
        <w:ind w:left="4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5A08C4">
      <w:start w:val="1"/>
      <w:numFmt w:val="bullet"/>
      <w:lvlText w:val="•"/>
      <w:lvlJc w:val="left"/>
      <w:pPr>
        <w:ind w:left="4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AABEC">
      <w:start w:val="1"/>
      <w:numFmt w:val="bullet"/>
      <w:lvlText w:val="o"/>
      <w:lvlJc w:val="left"/>
      <w:pPr>
        <w:ind w:left="5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C23D0">
      <w:start w:val="1"/>
      <w:numFmt w:val="bullet"/>
      <w:lvlText w:val="▪"/>
      <w:lvlJc w:val="left"/>
      <w:pPr>
        <w:ind w:left="6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4F010F"/>
    <w:multiLevelType w:val="multilevel"/>
    <w:tmpl w:val="809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642AA"/>
    <w:multiLevelType w:val="multilevel"/>
    <w:tmpl w:val="74C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21DC3"/>
    <w:multiLevelType w:val="multilevel"/>
    <w:tmpl w:val="FA6E0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F7221"/>
    <w:multiLevelType w:val="hybridMultilevel"/>
    <w:tmpl w:val="367A75DE"/>
    <w:lvl w:ilvl="0" w:tplc="040C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7209153A"/>
    <w:multiLevelType w:val="hybridMultilevel"/>
    <w:tmpl w:val="B40004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4F"/>
    <w:rsid w:val="000244CD"/>
    <w:rsid w:val="001049AE"/>
    <w:rsid w:val="00115D9D"/>
    <w:rsid w:val="001275E3"/>
    <w:rsid w:val="00162C9A"/>
    <w:rsid w:val="00260A26"/>
    <w:rsid w:val="002F7DDE"/>
    <w:rsid w:val="003378F0"/>
    <w:rsid w:val="003F588C"/>
    <w:rsid w:val="00414614"/>
    <w:rsid w:val="00497F54"/>
    <w:rsid w:val="00604E84"/>
    <w:rsid w:val="00617CA0"/>
    <w:rsid w:val="00630962"/>
    <w:rsid w:val="0064763F"/>
    <w:rsid w:val="00730690"/>
    <w:rsid w:val="007C2D79"/>
    <w:rsid w:val="00891B4F"/>
    <w:rsid w:val="009558FF"/>
    <w:rsid w:val="00AB4C84"/>
    <w:rsid w:val="00AC2BC3"/>
    <w:rsid w:val="00C032E2"/>
    <w:rsid w:val="00C3687B"/>
    <w:rsid w:val="00C7757A"/>
    <w:rsid w:val="00E515C8"/>
    <w:rsid w:val="00E65E93"/>
    <w:rsid w:val="00FC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22F1"/>
  <w15:chartTrackingRefBased/>
  <w15:docId w15:val="{63B7029C-3FCD-487F-8087-B35EB36B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Titre2">
    <w:name w:val="heading 2"/>
    <w:basedOn w:val="Normal"/>
    <w:next w:val="TextedeCV"/>
    <w:link w:val="Titre2C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Policepardfaut"/>
    <w:uiPriority w:val="33"/>
    <w:semiHidden/>
    <w:unhideWhenUsed/>
    <w:qFormat/>
    <w:rPr>
      <w:b/>
      <w:bCs/>
      <w:i/>
      <w:iCs/>
      <w:spacing w:val="0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Pieddepage">
    <w:name w:val="footer"/>
    <w:basedOn w:val="Normal"/>
    <w:link w:val="PieddepageC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TextedeCV">
    <w:name w:val="Texte de C.V.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TableaudeCV">
    <w:name w:val="Tableau de C.V."/>
    <w:basedOn w:val="Tableau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ordonnes">
    <w:name w:val="Coordonnées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om">
    <w:name w:val="Nom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-mail">
    <w:name w:val="E-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En-tte">
    <w:name w:val="header"/>
    <w:basedOn w:val="Normal"/>
    <w:link w:val="En-tteCar"/>
    <w:uiPriority w:val="99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Textedelespacerserv">
    <w:name w:val="Placeholder Text"/>
    <w:basedOn w:val="Policepardfaut"/>
    <w:uiPriority w:val="99"/>
    <w:semiHidden/>
    <w:rsid w:val="00414614"/>
    <w:rPr>
      <w:color w:val="808080"/>
    </w:rPr>
  </w:style>
  <w:style w:type="paragraph" w:styleId="NormalWeb">
    <w:name w:val="Normal (Web)"/>
    <w:basedOn w:val="Normal"/>
    <w:uiPriority w:val="99"/>
    <w:unhideWhenUsed/>
    <w:rsid w:val="0089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unhideWhenUsed/>
    <w:qFormat/>
    <w:rsid w:val="00024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%20SERVICES\AppData\Roaming\Microsoft\Templates\CV%20de%20base%20(conception%20intemporelle)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3B91F-B14F-45A0-ABF6-E8760DF84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de base (conception intemporelle).dotx</Template>
  <TotalTime>3998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Store</dc:creator>
  <cp:keywords/>
  <dc:description/>
  <cp:lastModifiedBy>Enzo Warren KAMGANG TALLA</cp:lastModifiedBy>
  <cp:revision>58</cp:revision>
  <cp:lastPrinted>2026-08-18T07:44:00Z</cp:lastPrinted>
  <dcterms:created xsi:type="dcterms:W3CDTF">2026-04-29T16:59:00Z</dcterms:created>
  <dcterms:modified xsi:type="dcterms:W3CDTF">2026-08-18T07:58:00Z</dcterms:modified>
</cp:coreProperties>
</file>